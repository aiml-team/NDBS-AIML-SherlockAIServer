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 xml:space="preserve">Customer Profile - </w:t>
                </w:r>
                <w:r w:rsidR="00AF5FFA">
                  <w:t>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 w:rsidRPr="007A03B6">
              <w:t>Client's full name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7ED7486C" w:rsidR="00DE60DE" w:rsidRPr="007A03B6" w:rsidRDefault="00DE60DE" w:rsidP="00DE60DE">
            <w:pPr>
              <w:pStyle w:val="Subtitle"/>
            </w:pPr>
            <w:r w:rsidRPr="007A03B6">
              <w:fldChar w:fldCharType="begin"/>
            </w:r>
            <w:r w:rsidRPr="007A03B6">
              <w:instrText xml:space="preserve"> DATE  \@ "d MMMM yyyy"  \* MERGEFORMAT </w:instrText>
            </w:r>
            <w:r w:rsidRPr="007A03B6">
              <w:fldChar w:fldCharType="separate"/>
            </w:r>
            <w:r w:rsidR="008019FB">
              <w:rPr>
                <w:noProof/>
              </w:rPr>
              <w:t>22 December 2025</w:t>
            </w:r>
            <w:r w:rsidRPr="007A03B6">
              <w:fldChar w:fldCharType="end"/>
            </w:r>
            <w:r w:rsidRPr="007A03B6">
              <w:t xml:space="preserve"> | Document Version </w:t>
            </w:r>
            <w:r w:rsidR="00BA6FD2" w:rsidRPr="007A03B6">
              <w:t>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 w:rsidRPr="007A03B6"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0"/>
          <w:szCs w:val="20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0"/>
              <w:szCs w:val="20"/>
            </w:rPr>
          </w:pPr>
          <w:r w:rsidRPr="0010437A">
            <w:rPr>
              <w:sz w:val="20"/>
              <w:szCs w:val="20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 w:rsidRPr="0010437A">
            <w:rPr>
              <w:sz w:val="16"/>
              <w:szCs w:val="16"/>
            </w:rPr>
            <w:fldChar w:fldCharType="begin"/>
          </w:r>
          <w:r w:rsidRPr="0010437A">
            <w:rPr>
              <w:sz w:val="16"/>
              <w:szCs w:val="16"/>
            </w:rPr>
            <w:instrText xml:space="preserve"> TOC \o "1-3" \h \z \u </w:instrText>
          </w:r>
          <w:r w:rsidRPr="0010437A">
            <w:rPr>
              <w:sz w:val="16"/>
              <w:szCs w:val="16"/>
            </w:rPr>
            <w:fldChar w:fldCharType="separate"/>
          </w:r>
          <w:hyperlink w:anchor="_Toc208312981" w:history="1">
            <w:r w:rsidR="000E680A" w:rsidRPr="00315728">
              <w:rPr>
                <w:rStyle w:val="Hyperlink"/>
              </w:rPr>
              <w:t>1.</w:t>
            </w:r>
            <w:r w:rsidR="000E680A"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="000E680A" w:rsidRPr="00315728">
              <w:rPr>
                <w:rStyle w:val="Hyperlink"/>
              </w:rPr>
              <w:t>Customer/Business Overview</w:t>
            </w:r>
            <w:r w:rsidR="000E680A">
              <w:rPr>
                <w:webHidden/>
              </w:rPr>
              <w:tab/>
            </w:r>
            <w:r w:rsidR="000E680A">
              <w:rPr>
                <w:webHidden/>
              </w:rPr>
              <w:fldChar w:fldCharType="begin"/>
            </w:r>
            <w:r w:rsidR="000E680A">
              <w:rPr>
                <w:webHidden/>
              </w:rPr>
              <w:instrText xml:space="preserve"> PAGEREF _Toc208312981 \h </w:instrText>
            </w:r>
            <w:r w:rsidR="000E680A">
              <w:rPr>
                <w:webHidden/>
              </w:rPr>
            </w:r>
            <w:r w:rsidR="000E680A">
              <w:rPr>
                <w:webHidden/>
              </w:rPr>
              <w:fldChar w:fldCharType="separate"/>
            </w:r>
            <w:r w:rsidR="000E680A">
              <w:rPr>
                <w:webHidden/>
              </w:rPr>
              <w:t>5</w:t>
            </w:r>
            <w:r w:rsidR="000E680A">
              <w:rPr>
                <w:webHidden/>
              </w:rPr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 w:rsidRPr="00315728">
              <w:rPr>
                <w:rStyle w:val="Hyperlink"/>
                <w:highlight w:val="yellow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  <w:highlight w:val="yellow"/>
              </w:rPr>
              <w:t>Schedule of Events – Not found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 w:rsidRPr="00315728"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 w:rsidRPr="00315728"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 w:rsidRPr="00315728"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Revenue Band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 w:rsidRPr="00315728"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 w:rsidRPr="00315728"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 w:rsidRPr="00315728"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 w:rsidRPr="00315728"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 w:rsidRPr="00315728"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 w:rsidRPr="00315728"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 w:rsidRPr="00315728"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 w:rsidRPr="00315728"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 w:rsidRPr="00315728"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 w:rsidRPr="00315728"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 w:rsidRPr="00315728"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 w:rsidRPr="00315728"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 w:rsidRPr="00315728"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 w:rsidRPr="00315728"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_Toc208312999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 w:rsidRPr="00315728"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 w:rsidRPr="00315728"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 w:rsidRPr="00315728"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 w:rsidRPr="00315728"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 w:rsidRPr="00315728"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 w:rsidRPr="00315728"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 w:rsidRPr="00315728"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 w:rsidRPr="00315728"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 w:rsidRPr="00315728"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 w:rsidRPr="00315728"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 w:rsidRPr="00315728"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 w:rsidRPr="00315728"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 w:rsidRPr="00315728"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 w:rsidRPr="00315728"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 w:rsidRPr="00315728"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 w:rsidRPr="00315728"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 w:rsidRPr="00315728"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 w:rsidRPr="00315728"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 w:rsidRPr="00315728"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 w:rsidRPr="00315728"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 w:rsidRPr="00315728"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 w:rsidRPr="00315728"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 w:rsidRPr="00315728"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 w:rsidRPr="00315728"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 w:rsidRPr="00315728"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 w:rsidRPr="00315728"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 w:rsidRPr="00315728"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 w:rsidRPr="00315728"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 w:rsidRPr="00315728"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 w:rsidRPr="00315728"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 w:rsidRPr="00315728"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 w:rsidRPr="00315728"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 w:rsidRPr="00315728"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 w:rsidRPr="00315728"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 w:rsidRPr="00315728"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 w:rsidRPr="00315728"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 w:rsidRPr="00315728"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 w:rsidRPr="00315728"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 w:rsidRPr="00315728"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 w:rsidRPr="00315728"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 w:rsidRPr="00315728"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 w:rsidRPr="00315728"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 w:rsidRPr="00315728"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 w:rsidRPr="00315728"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 w:rsidRPr="00315728"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 w:rsidRPr="00315728"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 w:rsidRPr="00315728"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 w:rsidRPr="00315728"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 w:rsidRPr="00315728"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 w:rsidRPr="00315728"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 w:rsidRPr="00315728"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 w:rsidRPr="00315728"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 w:rsidRPr="00315728"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 w:rsidRPr="00315728"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 w:rsidRPr="00315728"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 w:rsidRPr="00315728"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 w:rsidRPr="00315728"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 w:rsidRPr="00315728"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 w:rsidRPr="00315728"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 w:rsidRPr="00315728"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 w:rsidRPr="00315728"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 w:rsidRPr="00315728"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 w:rsidRPr="00315728"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 w:rsidRPr="00315728"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 w:rsidRPr="00315728"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 w:rsidRPr="00315728"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 w:rsidRPr="00315728"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Pain Points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 w:rsidRPr="00315728"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 w:rsidRPr="00315728"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 w:rsidRPr="00315728"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 w:rsidRPr="00315728"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 w:rsidRPr="00315728"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 w:rsidRPr="00315728"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 w:rsidRPr="00315728"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 w:rsidRPr="00315728"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 w:rsidRPr="00315728"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_Toc208313074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48A44E2" w14:textId="0EFEE1AB" w:rsidR="00762D80" w:rsidRDefault="00762D80">
          <w:r w:rsidRPr="0010437A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</w:t>
      </w:r>
      <w:r w:rsidR="00A33E5A">
        <w:t>Business Overview</w:t>
      </w:r>
      <w:bookmarkEnd w:id="0"/>
    </w:p>
    <w:p w14:paraId="659C15DC" w14:textId="77777777" w:rsidR="00592555" w:rsidRPr="009C47F3" w:rsidRDefault="00592555" w:rsidP="00592555">
      <w:pPr>
        <w:pStyle w:val="Heading2"/>
        <w:rPr>
          <w:highlight w:val="yellow"/>
        </w:rPr>
      </w:pPr>
      <w:bookmarkStart w:id="1" w:name="_Toc208312982"/>
      <w:r w:rsidRPr="009C47F3">
        <w:rPr>
          <w:highlight w:val="yellow"/>
        </w:rPr>
        <w:t>Schedule of Events – Not found</w:t>
      </w:r>
      <w:bookmarkEnd w:id="1"/>
    </w:p>
    <w:p w14:paraId="2FFF86EB" w14:textId="77777777" w:rsidR="00592555" w:rsidRPr="00147359" w:rsidRDefault="00592555" w:rsidP="00592555">
      <w:r w:rsidRPr="00147359">
        <w:t>A listing of all the major interactions NDBS has had with this customer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</w:t>
      </w:r>
      <w:r w:rsidR="32E30B0D">
        <w:t xml:space="preserve"> Categorization</w:t>
      </w:r>
      <w:bookmarkEnd w:id="3"/>
    </w:p>
    <w:p w14:paraId="50FFB3CA" w14:textId="669838C1" w:rsidR="00147359" w:rsidRDefault="00147359" w:rsidP="00592555">
      <w:pPr>
        <w:pStyle w:val="Heading2"/>
      </w:pPr>
      <w:bookmarkStart w:id="4" w:name="_Toc208312985"/>
      <w:r>
        <w:t>Revenue</w:t>
      </w:r>
      <w:r w:rsidR="008251C3">
        <w:t xml:space="preserve"> Band</w:t>
      </w:r>
      <w:bookmarkEnd w:id="4"/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</w:t>
      </w:r>
      <w:r w:rsidR="4FACBE61">
        <w:t>a</w:t>
      </w:r>
      <w:r>
        <w:t>l Entities and Names</w:t>
      </w:r>
      <w:bookmarkEnd w:id="5"/>
    </w:p>
    <w:p w14:paraId="18337671" w14:textId="77777777" w:rsidR="00212C95" w:rsidRPr="008C3F5C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Pr="00A86008" w:rsidRDefault="008C3F5C" w:rsidP="008C3F5C">
      <w:pPr>
        <w:rPr>
          <w:i/>
          <w:iCs/>
        </w:rPr>
      </w:pPr>
      <w:r w:rsidRPr="00A86008">
        <w:rPr>
          <w:i/>
          <w:iCs/>
        </w:rPr>
        <w:t>Broken down by type of user if possible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 w:rsidRPr="008C3F5C">
        <w:t>System Landscape</w:t>
      </w:r>
      <w:bookmarkEnd w:id="9"/>
    </w:p>
    <w:p w14:paraId="060100BA" w14:textId="3B2A7135" w:rsidR="007D7A3F" w:rsidRPr="007D7A3F" w:rsidRDefault="007D7A3F" w:rsidP="007D7A3F">
      <w:pPr>
        <w:rPr>
          <w:i/>
          <w:iCs/>
        </w:rPr>
      </w:pPr>
      <w:r w:rsidRPr="007D7A3F"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15ACE57B" w14:textId="77777777" w:rsidR="008C3F5C" w:rsidRDefault="008C3F5C" w:rsidP="008C3F5C">
      <w:pPr>
        <w:pStyle w:val="Heading2"/>
      </w:pPr>
      <w:bookmarkStart w:id="11" w:name="_Toc208312992"/>
      <w:r>
        <w:t>Motivation(s) for Transformation</w:t>
      </w:r>
      <w:bookmarkEnd w:id="11"/>
    </w:p>
    <w:p w14:paraId="24EC4A78" w14:textId="77777777" w:rsidR="008C3F5C" w:rsidRDefault="008C3F5C" w:rsidP="008C3F5C">
      <w:pPr>
        <w:pStyle w:val="Heading2"/>
      </w:pPr>
      <w:bookmarkStart w:id="12" w:name="_Toc208312993"/>
      <w:r>
        <w:t>Areas of Perceived Competitive Advantage</w:t>
      </w:r>
      <w:bookmarkEnd w:id="12"/>
    </w:p>
    <w:p w14:paraId="758B059A" w14:textId="77777777" w:rsidR="008C3F5C" w:rsidRDefault="008C3F5C" w:rsidP="008C3F5C">
      <w:pPr>
        <w:pStyle w:val="Heading2"/>
      </w:pPr>
      <w:bookmarkStart w:id="13" w:name="_Toc208312994"/>
      <w:r>
        <w:t>Perceived Change Resistance</w:t>
      </w:r>
      <w:bookmarkEnd w:id="13"/>
      <w:r>
        <w:t xml:space="preserve"> 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140EBD17" w14:textId="0225E600" w:rsidR="000202E9" w:rsidRDefault="000202E9" w:rsidP="00806410">
      <w:pPr>
        <w:pStyle w:val="Heading2"/>
      </w:pPr>
      <w:bookmarkStart w:id="16" w:name="_Toc208312997"/>
      <w:r w:rsidRPr="00687617">
        <w:t>Transformation Program / C-Suite KPIs</w:t>
      </w:r>
      <w:bookmarkEnd w:id="16"/>
    </w:p>
    <w:p w14:paraId="3FD899C9" w14:textId="326318EB" w:rsidR="00D67112" w:rsidRPr="00D67112" w:rsidRDefault="00D67112" w:rsidP="00D67112">
      <w:pPr>
        <w:rPr>
          <w:i/>
          <w:iCs/>
        </w:rPr>
      </w:pPr>
      <w:r w:rsidRPr="00D67112">
        <w:rPr>
          <w:i/>
          <w:iCs/>
        </w:rPr>
        <w:t>Success of this project be measured by _</w:t>
      </w:r>
      <w:proofErr w:type="gramStart"/>
      <w:r w:rsidRPr="00D67112">
        <w:rPr>
          <w:i/>
          <w:iCs/>
        </w:rPr>
        <w:t>_ ;</w:t>
      </w:r>
      <w:proofErr w:type="gramEnd"/>
      <w:r w:rsidRPr="00D67112">
        <w:rPr>
          <w:i/>
          <w:iCs/>
        </w:rPr>
        <w:t xml:space="preserve"> We need to know how SAP will interface with _</w:t>
      </w:r>
      <w:proofErr w:type="gramStart"/>
      <w:r w:rsidRPr="00D67112">
        <w:rPr>
          <w:i/>
          <w:iCs/>
        </w:rPr>
        <w:t>_ ;</w:t>
      </w:r>
      <w:proofErr w:type="gramEnd"/>
      <w:r w:rsidRPr="00D67112">
        <w:rPr>
          <w:i/>
          <w:iCs/>
        </w:rPr>
        <w:t xml:space="preserve"> etc.</w:t>
      </w:r>
    </w:p>
    <w:p w14:paraId="580E9C6C" w14:textId="4A1C37F5" w:rsidR="006F222F" w:rsidRDefault="000202E9" w:rsidP="00806410">
      <w:pPr>
        <w:pStyle w:val="Heading2"/>
      </w:pPr>
      <w:bookmarkStart w:id="17" w:name="_Toc208312998"/>
      <w:r>
        <w:lastRenderedPageBreak/>
        <w:t>Key Public Cloud Disqualifiers</w:t>
      </w:r>
      <w:bookmarkEnd w:id="17"/>
    </w:p>
    <w:p w14:paraId="56C5027C" w14:textId="6FA5D5EB" w:rsidR="000E680A" w:rsidRPr="000E680A" w:rsidRDefault="000E680A" w:rsidP="000E680A">
      <w:pPr>
        <w:rPr>
          <w:i/>
          <w:iCs/>
        </w:rPr>
      </w:pPr>
      <w:r w:rsidRPr="000E680A">
        <w:rPr>
          <w:i/>
          <w:iCs/>
        </w:rPr>
        <w:t>Things like catch weight will need to be called out to the agent to ensure it includes those business processes into this section</w:t>
      </w:r>
      <w:r>
        <w:rPr>
          <w:i/>
          <w:iCs/>
        </w:rPr>
        <w:t>.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 w:rsidRPr="00246F1D"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 w:rsidRPr="0022180E">
        <w:t>Current Processes</w:t>
      </w:r>
      <w:r>
        <w:t xml:space="preserve"> (Key Findings)</w:t>
      </w:r>
      <w:bookmarkEnd w:id="19"/>
    </w:p>
    <w:p w14:paraId="075D2B51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_to_Market.Current_Processes_Key_Findings.content</w:t>
      </w:r>
      <w:proofErr w:type="spellEnd"/>
      <w:r>
        <w:t>}}</w:t>
      </w:r>
    </w:p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72A245D4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_to_Market.Pain_Points.content</w:t>
      </w:r>
      <w:proofErr w:type="spellEnd"/>
      <w:r>
        <w:t>}}</w:t>
      </w:r>
    </w:p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 w:rsidRPr="000202E9">
        <w:t>Proposed SAP Solution(s) Mapping</w:t>
      </w:r>
      <w:bookmarkEnd w:id="21"/>
    </w:p>
    <w:p w14:paraId="5B792FEC" w14:textId="77777777" w:rsid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_to_Market.Proposed_SAP_Solutions_Mapping.content</w:t>
      </w:r>
      <w:proofErr w:type="spellEnd"/>
      <w:r>
        <w:t>}}</w:t>
      </w:r>
    </w:p>
    <w:p w14:paraId="7EEBE0C8" w14:textId="77777777" w:rsidR="008019FB" w:rsidRPr="008019FB" w:rsidRDefault="008019FB" w:rsidP="008019FB"/>
    <w:p w14:paraId="6C70D1FD" w14:textId="77777777" w:rsidR="008019FB" w:rsidRPr="008019FB" w:rsidRDefault="00212C95" w:rsidP="00212C95">
      <w:pPr>
        <w:pStyle w:val="Heading2"/>
        <w:rPr>
          <w:i/>
          <w:iCs w:val="0"/>
        </w:rPr>
      </w:pPr>
      <w:bookmarkStart w:id="22" w:name="_Toc208313003"/>
      <w:r w:rsidRPr="00887F42">
        <w:t>Major Gap(s) &amp; Integration(s)</w:t>
      </w:r>
      <w:bookmarkEnd w:id="22"/>
    </w:p>
    <w:p w14:paraId="1B3B6DAF" w14:textId="77777777" w:rsidR="008019FB" w:rsidRPr="008019FB" w:rsidRDefault="008019FB" w:rsidP="008019FB">
      <w:r>
        <w:t>{{</w:t>
      </w:r>
      <w:proofErr w:type="spellStart"/>
      <w:proofErr w:type="gramStart"/>
      <w:r>
        <w:t>data.Idea</w:t>
      </w:r>
      <w:proofErr w:type="gramEnd"/>
      <w:r>
        <w:t>_to_Market.Major_Gaps_and_Integrations.content</w:t>
      </w:r>
      <w:proofErr w:type="spellEnd"/>
      <w:r>
        <w:t>}}</w:t>
      </w:r>
    </w:p>
    <w:p w14:paraId="24464CA1" w14:textId="5242EC51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  <w:r w:rsidRPr="00D201EC">
        <w:rPr>
          <w:i/>
          <w:iCs w:val="0"/>
        </w:rPr>
        <w:t xml:space="preserve"> </w:t>
      </w: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 w:rsidRPr="00246F1D"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 w:rsidRPr="0022180E">
        <w:t>Current Processes</w:t>
      </w:r>
      <w:r>
        <w:t xml:space="preserve"> (Key Findings)</w:t>
      </w:r>
      <w:bookmarkEnd w:id="24"/>
    </w:p>
    <w:p w14:paraId="67D131A8" w14:textId="073E407E" w:rsidR="008019FB" w:rsidRPr="008019FB" w:rsidRDefault="008019FB" w:rsidP="008019FB">
      <w:r>
        <w:t>{{</w:t>
      </w:r>
      <w:proofErr w:type="gramStart"/>
      <w:r>
        <w:t>data.</w:t>
      </w:r>
      <w:r>
        <w:t>Source</w:t>
      </w:r>
      <w:proofErr w:type="gramEnd"/>
      <w:r>
        <w:t>_to_Pay_S2P</w:t>
      </w:r>
      <w:r>
        <w:t>.Current_Processes_Key_Findings.content}}</w:t>
      </w:r>
    </w:p>
    <w:p w14:paraId="45683DE8" w14:textId="6044FEAC" w:rsidR="005810F8" w:rsidRDefault="000202E9" w:rsidP="005810F8">
      <w:pPr>
        <w:pStyle w:val="Heading2"/>
      </w:pPr>
      <w:bookmarkStart w:id="25" w:name="_Toc208313006"/>
      <w:r>
        <w:t>Pain Points</w:t>
      </w:r>
      <w:bookmarkEnd w:id="25"/>
    </w:p>
    <w:p w14:paraId="6FD32A95" w14:textId="5AA32AB1" w:rsidR="008019FB" w:rsidRPr="008019FB" w:rsidRDefault="008019FB" w:rsidP="008019FB">
      <w:r>
        <w:t>{{</w:t>
      </w:r>
      <w:proofErr w:type="gramStart"/>
      <w:r>
        <w:t>data.</w:t>
      </w:r>
      <w:r w:rsidR="009F7D03">
        <w:t>Source</w:t>
      </w:r>
      <w:proofErr w:type="gramEnd"/>
      <w:r w:rsidR="009F7D03">
        <w:t>_to_Pay_S2P</w:t>
      </w:r>
      <w:r>
        <w:t>.Pain_Points.content}}</w:t>
      </w:r>
    </w:p>
    <w:p w14:paraId="33AC7DD0" w14:textId="77777777" w:rsidR="000202E9" w:rsidRDefault="000202E9" w:rsidP="00F71C39">
      <w:pPr>
        <w:pStyle w:val="Heading2"/>
      </w:pPr>
      <w:bookmarkStart w:id="26" w:name="_Toc208313007"/>
      <w:r w:rsidRPr="000202E9">
        <w:t>Proposed SAP Solution(s) Mapping</w:t>
      </w:r>
      <w:bookmarkEnd w:id="26"/>
    </w:p>
    <w:p w14:paraId="340DCA42" w14:textId="49ACD8F4" w:rsidR="009F7D03" w:rsidRPr="009F7D03" w:rsidRDefault="009F7D03" w:rsidP="009F7D03">
      <w:r>
        <w:t>{{</w:t>
      </w:r>
      <w:proofErr w:type="gramStart"/>
      <w:r>
        <w:t>data.Source</w:t>
      </w:r>
      <w:proofErr w:type="gramEnd"/>
      <w:r>
        <w:t>_to_Pay_S2P.Proposed_SAP_Solutions_Mapping.content}}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 w:rsidRPr="00887F42">
        <w:t>Major Gap(s) &amp; Integration(s)</w:t>
      </w:r>
      <w:bookmarkEnd w:id="27"/>
    </w:p>
    <w:p w14:paraId="28B85ECB" w14:textId="22B0809F" w:rsidR="00DD2072" w:rsidRPr="009F7D03" w:rsidRDefault="009F7D03" w:rsidP="009F7D03">
      <w:r>
        <w:t>{{data.Source_to_Pay_S2P.Major_Gaps_and_Integrations.content}}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 w:rsidRPr="0022180E">
        <w:t>Current Processes</w:t>
      </w:r>
      <w:r>
        <w:t xml:space="preserve"> (Key Findings)</w:t>
      </w:r>
      <w:bookmarkEnd w:id="29"/>
    </w:p>
    <w:p w14:paraId="1D7CF227" w14:textId="108B8BAC" w:rsidR="008019FB" w:rsidRPr="008019FB" w:rsidRDefault="008019FB" w:rsidP="008019FB">
      <w:r>
        <w:t>{{</w:t>
      </w:r>
      <w:proofErr w:type="gramStart"/>
      <w:r>
        <w:t>data.</w:t>
      </w:r>
      <w:r>
        <w:t>Plan</w:t>
      </w:r>
      <w:proofErr w:type="gramEnd"/>
      <w:r>
        <w:t>_to_Produce_P2P</w:t>
      </w:r>
      <w:r>
        <w:t>.Current_Processes_Key_Findings.content}}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</w:t>
      </w:r>
      <w:proofErr w:type="gramStart"/>
      <w:r>
        <w:t>data.</w:t>
      </w:r>
      <w:r w:rsidR="009F7D03">
        <w:t>Plan</w:t>
      </w:r>
      <w:proofErr w:type="gramEnd"/>
      <w:r w:rsidR="009F7D03">
        <w:t>_to_Produce_P2P</w:t>
      </w:r>
      <w:r>
        <w:t>.Pain_Points.content}}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 w:rsidRPr="00BC7565">
        <w:t>Proposed SAP Solution(s) Mapping</w:t>
      </w:r>
      <w:bookmarkEnd w:id="31"/>
    </w:p>
    <w:p w14:paraId="169B4934" w14:textId="640959C7" w:rsidR="009F7D03" w:rsidRPr="009F7D03" w:rsidRDefault="009F7D03" w:rsidP="009F7D03">
      <w:r>
        <w:t>{{</w:t>
      </w:r>
      <w:proofErr w:type="gramStart"/>
      <w:r>
        <w:t>data.Plan</w:t>
      </w:r>
      <w:proofErr w:type="gramEnd"/>
      <w:r>
        <w:t>_to_Produce_P2P.Proposed_SAP_Solutions_Mapping.content}}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 w:rsidRPr="00887F42">
        <w:t>Major Gap(s) &amp; Integration(s)</w:t>
      </w:r>
      <w:bookmarkEnd w:id="32"/>
    </w:p>
    <w:p w14:paraId="0C4FECEC" w14:textId="64142B32" w:rsidR="00BC7565" w:rsidRPr="009F7D03" w:rsidRDefault="009F7D03" w:rsidP="009F7D03">
      <w:r>
        <w:t>{{</w:t>
      </w:r>
      <w:proofErr w:type="gramStart"/>
      <w:r>
        <w:t>data.Plan</w:t>
      </w:r>
      <w:proofErr w:type="gramEnd"/>
      <w:r>
        <w:t>_to_Produce_P2P.Major_Gaps_and_Integrations.content}}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 w:rsidRPr="004B7D0D"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 w:rsidRPr="0022180E">
        <w:t>Current Processes</w:t>
      </w:r>
      <w:r>
        <w:t xml:space="preserve"> (Key Findings)</w:t>
      </w:r>
      <w:bookmarkEnd w:id="34"/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02780080" w14:textId="77777777" w:rsidR="00847D43" w:rsidRPr="00BC7565" w:rsidRDefault="00847D43" w:rsidP="00847D43">
      <w:pPr>
        <w:pStyle w:val="Heading2"/>
      </w:pPr>
      <w:bookmarkStart w:id="36" w:name="_Toc208313017"/>
      <w:r w:rsidRPr="00BC7565">
        <w:t>Proposed SAP Solution(s) Mapping</w:t>
      </w:r>
      <w:bookmarkEnd w:id="36"/>
    </w:p>
    <w:p w14:paraId="5ED01F89" w14:textId="3B797242" w:rsidR="0042643F" w:rsidRPr="00847D43" w:rsidRDefault="00847D43" w:rsidP="00847D43">
      <w:pPr>
        <w:pStyle w:val="Heading2"/>
        <w:rPr>
          <w:i/>
          <w:iCs w:val="0"/>
        </w:rPr>
      </w:pPr>
      <w:bookmarkStart w:id="37" w:name="_Toc208313018"/>
      <w:r w:rsidRPr="00887F42">
        <w:t>Major Gap(s) &amp; Integration(s)</w:t>
      </w:r>
      <w:bookmarkEnd w:id="37"/>
    </w:p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 w:rsidRPr="004B7D0D">
        <w:rPr>
          <w:i/>
          <w:iCs/>
        </w:rPr>
        <w:t>Integrated supply chain and demand fulfillment.</w:t>
      </w:r>
    </w:p>
    <w:p w14:paraId="2D952931" w14:textId="77777777" w:rsidR="00847D43" w:rsidRDefault="00847D43" w:rsidP="00847D43">
      <w:pPr>
        <w:pStyle w:val="Heading2"/>
      </w:pPr>
      <w:bookmarkStart w:id="39" w:name="_Warehouse_Execution"/>
      <w:bookmarkStart w:id="40" w:name="_Toc208313020"/>
      <w:bookmarkEnd w:id="39"/>
      <w:r w:rsidRPr="0022180E">
        <w:t>Current Processes</w:t>
      </w:r>
      <w:r>
        <w:t xml:space="preserve"> (Key Findings)</w:t>
      </w:r>
      <w:bookmarkEnd w:id="40"/>
    </w:p>
    <w:p w14:paraId="4E5A1AFC" w14:textId="77777777" w:rsidR="00847D43" w:rsidRDefault="00847D43" w:rsidP="00847D43">
      <w:pPr>
        <w:pStyle w:val="Heading2"/>
      </w:pPr>
      <w:bookmarkStart w:id="41" w:name="_Toc208313021"/>
      <w:r>
        <w:t>Pain Points</w:t>
      </w:r>
      <w:bookmarkEnd w:id="41"/>
    </w:p>
    <w:p w14:paraId="71CA1BBF" w14:textId="77777777" w:rsidR="00847D43" w:rsidRPr="00BC7565" w:rsidRDefault="00847D43" w:rsidP="00847D43">
      <w:pPr>
        <w:pStyle w:val="Heading2"/>
      </w:pPr>
      <w:bookmarkStart w:id="42" w:name="_Toc208313022"/>
      <w:r w:rsidRPr="00BC7565">
        <w:t>Proposed SAP Solution(s) Mapping</w:t>
      </w:r>
      <w:bookmarkEnd w:id="42"/>
    </w:p>
    <w:p w14:paraId="7197654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43" w:name="_Toc208313023"/>
      <w:r w:rsidRPr="00887F42">
        <w:t>Major Gap(s) &amp; Integration(s)</w:t>
      </w:r>
      <w:bookmarkEnd w:id="43"/>
      <w:r w:rsidRPr="00D201EC"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</w:t>
      </w:r>
      <w:r w:rsidR="00D929B5">
        <w:t xml:space="preserve"> (</w:t>
      </w:r>
      <w:r w:rsidR="00B456CC">
        <w:t>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 w:rsidRPr="0022180E">
        <w:t>Current Processes</w:t>
      </w:r>
      <w:r>
        <w:t xml:space="preserve"> (Key Findings)</w:t>
      </w:r>
      <w:bookmarkEnd w:id="45"/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57B0876E" w14:textId="77777777" w:rsidR="00847D43" w:rsidRPr="00BC7565" w:rsidRDefault="00847D43" w:rsidP="00847D43">
      <w:pPr>
        <w:pStyle w:val="Heading2"/>
      </w:pPr>
      <w:bookmarkStart w:id="47" w:name="_Toc208313027"/>
      <w:r w:rsidRPr="00BC7565">
        <w:t>Proposed SAP Solution(s) Mapping</w:t>
      </w:r>
      <w:bookmarkEnd w:id="47"/>
    </w:p>
    <w:p w14:paraId="2A487841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48" w:name="_Toc208313028"/>
      <w:r w:rsidRPr="00887F42">
        <w:t>Major Gap(s) &amp; Integration(s)</w:t>
      </w:r>
      <w:bookmarkEnd w:id="48"/>
      <w:r w:rsidRPr="00D201EC">
        <w:rPr>
          <w:i/>
          <w:iCs w:val="0"/>
        </w:rPr>
        <w:t xml:space="preserve"> 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 xml:space="preserve">Lead to </w:t>
      </w:r>
      <w:r w:rsidR="00D70BEA">
        <w:t>Cash</w:t>
      </w:r>
      <w:r>
        <w:t xml:space="preserve"> (L2</w:t>
      </w:r>
      <w:r w:rsidR="00AF619C">
        <w:t>C</w:t>
      </w:r>
      <w:r>
        <w:t>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 w:rsidRPr="004B7D0D"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 w:rsidRPr="0022180E">
        <w:t>Current Processes</w:t>
      </w:r>
      <w:r>
        <w:t xml:space="preserve"> (Key Findings)</w:t>
      </w:r>
      <w:bookmarkEnd w:id="51"/>
    </w:p>
    <w:p w14:paraId="679CFB63" w14:textId="042C4A63" w:rsidR="008019FB" w:rsidRPr="008019FB" w:rsidRDefault="008019FB" w:rsidP="008019FB">
      <w:r>
        <w:t>{{</w:t>
      </w:r>
      <w:proofErr w:type="gramStart"/>
      <w:r>
        <w:t>data.</w:t>
      </w:r>
      <w:r>
        <w:t>Lead</w:t>
      </w:r>
      <w:proofErr w:type="gramEnd"/>
      <w:r>
        <w:t>_to_Cash_L2C</w:t>
      </w:r>
      <w:r>
        <w:t>.Current_Processes_Key_Findings.content}}</w:t>
      </w:r>
    </w:p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420E470F" w14:textId="249D983B" w:rsidR="008019FB" w:rsidRPr="008019FB" w:rsidRDefault="008019FB" w:rsidP="008019FB">
      <w:r>
        <w:t>{{</w:t>
      </w:r>
      <w:proofErr w:type="gramStart"/>
      <w:r>
        <w:t>data.</w:t>
      </w:r>
      <w:r w:rsidR="009F7D03">
        <w:t>Lead</w:t>
      </w:r>
      <w:proofErr w:type="gramEnd"/>
      <w:r w:rsidR="009F7D03">
        <w:t>_to_Cash_L2C</w:t>
      </w:r>
      <w:r>
        <w:t>.Pain_Points.content}}</w:t>
      </w:r>
    </w:p>
    <w:p w14:paraId="311D0E9F" w14:textId="77777777" w:rsidR="00847D43" w:rsidRDefault="00847D43" w:rsidP="00847D43">
      <w:pPr>
        <w:pStyle w:val="Heading2"/>
      </w:pPr>
      <w:bookmarkStart w:id="53" w:name="_Toc208313032"/>
      <w:r w:rsidRPr="00BC7565">
        <w:t>Proposed SAP Solution(s) Mapping</w:t>
      </w:r>
      <w:bookmarkEnd w:id="53"/>
    </w:p>
    <w:p w14:paraId="489C9311" w14:textId="72225389" w:rsidR="009F7D03" w:rsidRPr="009F7D03" w:rsidRDefault="009F7D03" w:rsidP="009F7D03">
      <w:r>
        <w:t>{{</w:t>
      </w:r>
      <w:proofErr w:type="gramStart"/>
      <w:r>
        <w:t>data.Lead</w:t>
      </w:r>
      <w:proofErr w:type="gramEnd"/>
      <w:r>
        <w:t>_to_Cash_L2C.Proposed_SAP_Solutions_Mapping.content}}</w:t>
      </w:r>
    </w:p>
    <w:p w14:paraId="351237CB" w14:textId="77777777" w:rsidR="009F7D03" w:rsidRDefault="00847D43" w:rsidP="00847D43">
      <w:pPr>
        <w:pStyle w:val="Heading2"/>
      </w:pPr>
      <w:bookmarkStart w:id="54" w:name="_Toc208313033"/>
      <w:r w:rsidRPr="00887F42">
        <w:t>Major Gap(s) &amp; Integration(s)</w:t>
      </w:r>
      <w:bookmarkEnd w:id="54"/>
    </w:p>
    <w:p w14:paraId="42C6C8B2" w14:textId="2004A4CC" w:rsidR="00847D43" w:rsidRPr="009F7D03" w:rsidRDefault="009F7D03" w:rsidP="009F7D03">
      <w:r>
        <w:t>{{</w:t>
      </w:r>
      <w:proofErr w:type="gramStart"/>
      <w:r>
        <w:t>data.Lead</w:t>
      </w:r>
      <w:proofErr w:type="gramEnd"/>
      <w:r>
        <w:t>_to_Cash_L2C.Major_Gaps_and_Integrations.content}}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</w:t>
      </w:r>
      <w:r w:rsidR="00B456CC">
        <w:t xml:space="preserve">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 w:rsidRPr="0022180E">
        <w:t>Current Processes</w:t>
      </w:r>
      <w:r>
        <w:t xml:space="preserve"> (Key Findings)</w:t>
      </w:r>
      <w:bookmarkEnd w:id="56"/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0E4958E0" w14:textId="77777777" w:rsidR="00847D43" w:rsidRPr="00BC7565" w:rsidRDefault="00847D43" w:rsidP="00847D43">
      <w:pPr>
        <w:pStyle w:val="Heading2"/>
      </w:pPr>
      <w:bookmarkStart w:id="58" w:name="_Toc208313037"/>
      <w:r w:rsidRPr="00BC7565">
        <w:t>Proposed SAP Solution(s) Mapping</w:t>
      </w:r>
      <w:bookmarkEnd w:id="58"/>
    </w:p>
    <w:p w14:paraId="2EE33057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59" w:name="_Toc208313038"/>
      <w:r w:rsidRPr="00887F42">
        <w:t>Major Gap(s) &amp; Integration(s)</w:t>
      </w:r>
      <w:bookmarkEnd w:id="59"/>
      <w:r w:rsidRPr="00D201EC"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 w:rsidRPr="004B7D0D"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 w:rsidRPr="0022180E">
        <w:t>Current Processes</w:t>
      </w:r>
      <w:r>
        <w:t xml:space="preserve"> (Key Findings)</w:t>
      </w:r>
      <w:bookmarkEnd w:id="61"/>
    </w:p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0B75FAD6" w14:textId="77777777" w:rsidR="00847D43" w:rsidRPr="00BC7565" w:rsidRDefault="00847D43" w:rsidP="00847D43">
      <w:pPr>
        <w:pStyle w:val="Heading2"/>
      </w:pPr>
      <w:bookmarkStart w:id="63" w:name="_Toc208313042"/>
      <w:r w:rsidRPr="00BC7565">
        <w:t>Proposed SAP Solution(s) Mapping</w:t>
      </w:r>
      <w:bookmarkEnd w:id="63"/>
    </w:p>
    <w:p w14:paraId="4824AD8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64" w:name="_Toc208313043"/>
      <w:r w:rsidRPr="00887F42">
        <w:t>Major Gap(s) &amp; Integration(s)</w:t>
      </w:r>
      <w:bookmarkEnd w:id="64"/>
      <w:r w:rsidRPr="00D201EC"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64868A4E" w14:textId="77777777" w:rsidR="00847D43" w:rsidRDefault="00847D43" w:rsidP="00847D43">
      <w:pPr>
        <w:pStyle w:val="Heading2"/>
      </w:pPr>
      <w:bookmarkStart w:id="66" w:name="_Toc208313045"/>
      <w:r w:rsidRPr="0022180E">
        <w:t>Current Processes</w:t>
      </w:r>
      <w:r>
        <w:t xml:space="preserve"> (Key Findings)</w:t>
      </w:r>
      <w:bookmarkEnd w:id="66"/>
    </w:p>
    <w:p w14:paraId="11FD8102" w14:textId="1B699B12" w:rsidR="008042C4" w:rsidRDefault="008042C4" w:rsidP="008042C4">
      <w:r>
        <w:t>{{</w:t>
      </w:r>
      <w:proofErr w:type="gramStart"/>
      <w:r>
        <w:t>data.Record</w:t>
      </w:r>
      <w:proofErr w:type="gramEnd"/>
      <w:r>
        <w:t>_to_Report_R2R.Current_Processes_Key_Findings.content}}</w:t>
      </w:r>
    </w:p>
    <w:p w14:paraId="1874CC3F" w14:textId="77777777" w:rsidR="00847D43" w:rsidRDefault="00847D43" w:rsidP="00847D43">
      <w:pPr>
        <w:pStyle w:val="Heading2"/>
      </w:pPr>
      <w:bookmarkStart w:id="67" w:name="_Toc208313046"/>
      <w:r>
        <w:t>Pain Points</w:t>
      </w:r>
      <w:bookmarkEnd w:id="67"/>
    </w:p>
    <w:p w14:paraId="280271D4" w14:textId="2A16003E" w:rsidR="008042C4" w:rsidRPr="008042C4" w:rsidRDefault="008042C4" w:rsidP="008042C4">
      <w:r>
        <w:t>{{data.</w:t>
      </w:r>
      <w:r w:rsidRPr="008042C4">
        <w:t xml:space="preserve"> </w:t>
      </w:r>
      <w:r>
        <w:t>Record_to_Report_R2R.Pain_Points.content}}</w:t>
      </w:r>
    </w:p>
    <w:p w14:paraId="53CC54AB" w14:textId="77777777" w:rsidR="00847D43" w:rsidRDefault="00847D43" w:rsidP="00847D43">
      <w:pPr>
        <w:pStyle w:val="Heading2"/>
      </w:pPr>
      <w:bookmarkStart w:id="68" w:name="_Toc208313047"/>
      <w:r w:rsidRPr="00BC7565">
        <w:t>Proposed SAP Solution(s) Mapping</w:t>
      </w:r>
      <w:bookmarkEnd w:id="68"/>
    </w:p>
    <w:p w14:paraId="3A42F326" w14:textId="59BC12F4" w:rsidR="008042C4" w:rsidRPr="008042C4" w:rsidRDefault="008042C4" w:rsidP="008042C4">
      <w:r>
        <w:t>{{data.</w:t>
      </w:r>
      <w:r w:rsidRPr="008042C4">
        <w:t xml:space="preserve"> </w:t>
      </w:r>
      <w:r>
        <w:t>Record_to_Report_R2R.Proposed_SAP_Solutions_Mapping.content}}</w:t>
      </w:r>
    </w:p>
    <w:p w14:paraId="6E797EF2" w14:textId="77777777" w:rsidR="008042C4" w:rsidRPr="008042C4" w:rsidRDefault="00847D43" w:rsidP="00847D43">
      <w:pPr>
        <w:pStyle w:val="Heading2"/>
        <w:rPr>
          <w:i/>
          <w:iCs w:val="0"/>
        </w:rPr>
      </w:pPr>
      <w:bookmarkStart w:id="69" w:name="_Toc208313048"/>
      <w:r w:rsidRPr="00887F42">
        <w:t>Major Gap(s) &amp; Integration(s)</w:t>
      </w:r>
      <w:bookmarkEnd w:id="69"/>
    </w:p>
    <w:p w14:paraId="1E470C2B" w14:textId="51E7313F" w:rsidR="008042C4" w:rsidRPr="008042C4" w:rsidRDefault="008042C4" w:rsidP="008042C4">
      <w:r>
        <w:t>{{data.</w:t>
      </w:r>
      <w:r w:rsidRPr="008042C4">
        <w:t xml:space="preserve"> </w:t>
      </w:r>
      <w:r>
        <w:t>Record_to_Report_R2R.Major_Gaps_and_Integrations.content}}</w:t>
      </w:r>
    </w:p>
    <w:p w14:paraId="60D8FE68" w14:textId="46776C10" w:rsidR="00847D43" w:rsidRPr="00D201EC" w:rsidRDefault="00847D43" w:rsidP="008042C4">
      <w:pPr>
        <w:pStyle w:val="Heading2"/>
        <w:numPr>
          <w:ilvl w:val="0"/>
          <w:numId w:val="0"/>
        </w:numPr>
        <w:rPr>
          <w:i/>
          <w:iCs w:val="0"/>
        </w:rPr>
      </w:pPr>
      <w:r w:rsidRPr="00D201EC">
        <w:rPr>
          <w:i/>
          <w:iCs w:val="0"/>
        </w:rPr>
        <w:t xml:space="preserve"> </w:t>
      </w:r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 w:rsidRPr="004B7D0D"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 w:rsidRPr="0022180E">
        <w:t>Current Processes</w:t>
      </w:r>
      <w:r>
        <w:t xml:space="preserve"> (Key Findings)</w:t>
      </w:r>
      <w:bookmarkEnd w:id="71"/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0ABD5CE4" w14:textId="77777777" w:rsidR="00847D43" w:rsidRPr="00BC7565" w:rsidRDefault="00847D43" w:rsidP="00847D43">
      <w:pPr>
        <w:pStyle w:val="Heading2"/>
      </w:pPr>
      <w:bookmarkStart w:id="73" w:name="_Toc208313052"/>
      <w:r w:rsidRPr="00BC7565">
        <w:t>Proposed SAP Solution(s) Mapping</w:t>
      </w:r>
      <w:bookmarkEnd w:id="73"/>
    </w:p>
    <w:p w14:paraId="1DA14EF4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74" w:name="_Toc208313053"/>
      <w:r w:rsidRPr="00887F42">
        <w:t>Major Gap(s) &amp; Integration(s)</w:t>
      </w:r>
      <w:bookmarkEnd w:id="74"/>
      <w:r w:rsidRPr="00D201EC"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 w:rsidRPr="00246F1D"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 w:rsidRPr="0022180E">
        <w:t>Current Processes</w:t>
      </w:r>
      <w:r>
        <w:t xml:space="preserve"> (Key Findings)</w:t>
      </w:r>
      <w:bookmarkEnd w:id="76"/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1F523685" w14:textId="77777777" w:rsidR="00847D43" w:rsidRPr="00BC7565" w:rsidRDefault="00847D43" w:rsidP="00847D43">
      <w:pPr>
        <w:pStyle w:val="Heading2"/>
      </w:pPr>
      <w:bookmarkStart w:id="78" w:name="_Toc208313057"/>
      <w:r w:rsidRPr="00BC7565">
        <w:t>Proposed SAP Solution(s) Mapping</w:t>
      </w:r>
      <w:bookmarkEnd w:id="78"/>
    </w:p>
    <w:p w14:paraId="3002621C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79" w:name="_Toc208313058"/>
      <w:r w:rsidRPr="00887F42">
        <w:t>Major Gap(s) &amp; Integration(s)</w:t>
      </w:r>
      <w:bookmarkEnd w:id="79"/>
      <w:r w:rsidRPr="00D201EC"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 w:rsidRPr="002B0D1A"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 w:rsidRPr="0022180E">
        <w:t>Current Processes</w:t>
      </w:r>
      <w:r>
        <w:t xml:space="preserve"> (Key Findings)</w:t>
      </w:r>
      <w:bookmarkEnd w:id="81"/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4CAE2902" w14:textId="77777777" w:rsidR="00847D43" w:rsidRPr="00BC7565" w:rsidRDefault="00847D43" w:rsidP="00847D43">
      <w:pPr>
        <w:pStyle w:val="Heading2"/>
      </w:pPr>
      <w:bookmarkStart w:id="83" w:name="_Toc208313062"/>
      <w:r w:rsidRPr="00BC7565">
        <w:t>Proposed SAP Solution(s) Mapping</w:t>
      </w:r>
      <w:bookmarkEnd w:id="83"/>
    </w:p>
    <w:p w14:paraId="506809FE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84" w:name="_Toc208313063"/>
      <w:r w:rsidRPr="00887F42">
        <w:t>Major Gap(s) &amp; Integration(s)</w:t>
      </w:r>
      <w:bookmarkEnd w:id="84"/>
      <w:r w:rsidRPr="00D201EC"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54E1939" w14:textId="77777777" w:rsidR="00973E85" w:rsidRDefault="00973E85">
      <w:pPr>
        <w:pStyle w:val="Heading1"/>
      </w:pPr>
      <w:bookmarkStart w:id="85" w:name="_Enterprise_Reporting;_Data"/>
      <w:bookmarkStart w:id="86" w:name="_Toc208313064"/>
      <w:bookmarkEnd w:id="85"/>
      <w:r>
        <w:lastRenderedPageBreak/>
        <w:t>Enterprise Reporting</w:t>
      </w:r>
      <w:r w:rsidR="00EB7917">
        <w:t xml:space="preserve">; </w:t>
      </w:r>
      <w:proofErr w:type="gramStart"/>
      <w:r w:rsidR="00EB7917">
        <w:t>Data  Analytics</w:t>
      </w:r>
      <w:proofErr w:type="gramEnd"/>
      <w:r w:rsidR="00DD2072">
        <w:t xml:space="preserve"> Strategy</w:t>
      </w:r>
      <w:bookmarkEnd w:id="86"/>
    </w:p>
    <w:p w14:paraId="25B7693E" w14:textId="77777777" w:rsidR="00847D43" w:rsidRDefault="00847D43" w:rsidP="00847D43">
      <w:pPr>
        <w:pStyle w:val="Heading2"/>
      </w:pPr>
      <w:bookmarkStart w:id="87" w:name="_Toc208313065"/>
      <w:r w:rsidRPr="0022180E">
        <w:t>Current Processes</w:t>
      </w:r>
      <w:r>
        <w:t xml:space="preserve"> (Key Findings)</w:t>
      </w:r>
      <w:bookmarkEnd w:id="87"/>
    </w:p>
    <w:p w14:paraId="084D48C4" w14:textId="77777777" w:rsidR="00847D43" w:rsidRDefault="00847D43" w:rsidP="00847D43">
      <w:pPr>
        <w:pStyle w:val="Heading2"/>
      </w:pPr>
      <w:bookmarkStart w:id="88" w:name="_Toc208313066"/>
      <w:r>
        <w:t>Pain Points</w:t>
      </w:r>
      <w:bookmarkEnd w:id="88"/>
    </w:p>
    <w:p w14:paraId="17ED477F" w14:textId="77777777" w:rsidR="00847D43" w:rsidRPr="00BC7565" w:rsidRDefault="00847D43" w:rsidP="00847D43">
      <w:pPr>
        <w:pStyle w:val="Heading2"/>
      </w:pPr>
      <w:bookmarkStart w:id="89" w:name="_Toc208313067"/>
      <w:r w:rsidRPr="00BC7565">
        <w:t>Proposed SAP Solution(s) Mapping</w:t>
      </w:r>
      <w:bookmarkEnd w:id="89"/>
    </w:p>
    <w:p w14:paraId="04DC80C6" w14:textId="77777777" w:rsidR="00847D43" w:rsidRPr="00D201EC" w:rsidRDefault="00847D43" w:rsidP="00847D43">
      <w:pPr>
        <w:pStyle w:val="Heading2"/>
        <w:rPr>
          <w:i/>
          <w:iCs w:val="0"/>
        </w:rPr>
      </w:pPr>
      <w:bookmarkStart w:id="90" w:name="_Toc208313068"/>
      <w:r w:rsidRPr="00887F42">
        <w:t>Major Gap(s) &amp; Integration(s)</w:t>
      </w:r>
      <w:bookmarkEnd w:id="90"/>
      <w:r w:rsidRPr="00D201EC">
        <w:rPr>
          <w:i/>
          <w:iCs w:val="0"/>
        </w:rPr>
        <w:t xml:space="preserve"> </w:t>
      </w:r>
    </w:p>
    <w:p w14:paraId="1BD2D5CF" w14:textId="77777777" w:rsidR="000773DF" w:rsidRDefault="000773DF">
      <w:pPr>
        <w:pStyle w:val="Heading1"/>
      </w:pPr>
      <w:bookmarkStart w:id="91" w:name="_Toc208313069"/>
      <w:r>
        <w:lastRenderedPageBreak/>
        <w:t>Other Workstream(s)</w:t>
      </w:r>
      <w:bookmarkEnd w:id="91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70C75585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8CB7" w14:textId="77777777" w:rsidR="009A4A54" w:rsidRDefault="009A4A54" w:rsidP="004F71FC">
      <w:r>
        <w:separator/>
      </w:r>
    </w:p>
    <w:p w14:paraId="13190626" w14:textId="77777777" w:rsidR="009A4A54" w:rsidRDefault="009A4A54"/>
  </w:endnote>
  <w:endnote w:type="continuationSeparator" w:id="0">
    <w:p w14:paraId="20A9825F" w14:textId="77777777" w:rsidR="009A4A54" w:rsidRDefault="009A4A54" w:rsidP="004F71FC">
      <w:r>
        <w:continuationSeparator/>
      </w:r>
    </w:p>
    <w:p w14:paraId="21FB2AF7" w14:textId="77777777" w:rsidR="009A4A54" w:rsidRDefault="009A4A54"/>
  </w:endnote>
  <w:endnote w:type="continuationNotice" w:id="1">
    <w:p w14:paraId="505EAE19" w14:textId="77777777" w:rsidR="009A4A54" w:rsidRDefault="009A4A5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1799" w14:textId="77777777" w:rsidR="009A4A54" w:rsidRDefault="009A4A54" w:rsidP="004F71FC">
      <w:r>
        <w:separator/>
      </w:r>
    </w:p>
    <w:p w14:paraId="75E927BD" w14:textId="77777777" w:rsidR="009A4A54" w:rsidRDefault="009A4A54"/>
  </w:footnote>
  <w:footnote w:type="continuationSeparator" w:id="0">
    <w:p w14:paraId="6865ADFB" w14:textId="77777777" w:rsidR="009A4A54" w:rsidRDefault="009A4A54" w:rsidP="004F71FC">
      <w:r>
        <w:continuationSeparator/>
      </w:r>
    </w:p>
    <w:p w14:paraId="1FD065FB" w14:textId="77777777" w:rsidR="009A4A54" w:rsidRDefault="009A4A54"/>
  </w:footnote>
  <w:footnote w:type="continuationNotice" w:id="1">
    <w:p w14:paraId="2489018D" w14:textId="77777777" w:rsidR="009A4A54" w:rsidRDefault="009A4A5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ptos" w:eastAsia="Aptos" w:hAnsi="Aptos" w:cs="Aptos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ptos" w:eastAsia="Aptos" w:hAnsi="Aptos" w:cs="Aptos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ptos" w:eastAsia="Aptos" w:hAnsi="Aptos" w:cs="Aptos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ptos" w:eastAsia="Aptos" w:hAnsi="Aptos" w:cs="Aptos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701481139" name="Graphic 701481139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589847318" name="Picture 589847318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7F0F130E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9F7D03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16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16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ptos" w:eastAsia="Aptos" w:hAnsi="Aptos" w:cs="Aptos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16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16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32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default"/>
        <w:b/>
        <w:i w:val="0"/>
        <w:color w:val="000000"/>
        <w:sz w:val="20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0"/>
        <w:szCs w:val="20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 Bold" w:hAnsi="Arial Bold" w:hint="default"/>
        <w:b/>
        <w:i w:val="0"/>
        <w:color w:val="0072BC"/>
        <w:sz w:val="18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Georgia" w:hAnsi="Georgia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0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Times New Roman" w:hint="default"/>
        <w:b w:val="0"/>
        <w:i w:val="0"/>
        <w:color w:val="0072BC"/>
        <w:sz w:val="20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 Bold" w:hAnsi="Arial Bold" w:cs="Times New Roman" w:hint="default"/>
        <w:b/>
        <w:i w:val="0"/>
        <w:color w:val="0072BC"/>
        <w:sz w:val="20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0"/>
        <w:szCs w:val="20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0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Times New Roman" w:hAnsi="Times New Roman" w:cs="Times New Roman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Times New Roman" w:hAnsi="Times New Roman" w:cs="Times New Roman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0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 Bold" w:hAnsi="Arial Bold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2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0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Georgia" w:hAnsi="Georgia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18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0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18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18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18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18"/>
        <w:szCs w:val="20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Times New Roman" w:hint="default"/>
        <w:b w:val="0"/>
        <w:i w:val="0"/>
        <w:color w:val="000000"/>
        <w:sz w:val="18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18"/>
        <w:szCs w:val="18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18"/>
        <w:szCs w:val="18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0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Times New Roman" w:hint="default"/>
        <w:b w:val="0"/>
        <w:i w:val="0"/>
        <w:color w:val="000000"/>
        <w:sz w:val="20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0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Georgia" w:hAnsi="Georgia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2"/>
          <w:szCs w:val="22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2"/>
          <w:szCs w:val="22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0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Times New Roman" w:hint="default"/>
          <w:b w:val="0"/>
          <w:i w:val="0"/>
          <w:color w:val="000000"/>
          <w:sz w:val="20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8DF"/>
    <w:rsid w:val="00CC5E98"/>
    <w:rsid w:val="00CC6757"/>
    <w:rsid w:val="00CD049D"/>
    <w:rsid w:val="00CD0525"/>
    <w:rsid w:val="00CD3667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0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Georgia" w:eastAsia="Times New Roman" w:hAnsi="Georgia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1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Georgia" w:eastAsia="Times New Roman" w:hAnsi="Georgia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16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Times New Roman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Times New Roman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Times New Roman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0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Times New Roman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Georgia" w:hAnsi="Georgia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Georgia" w:eastAsia="Times New Roman" w:hAnsi="Georgia" w:cs="Arial"/>
      <w:bCs/>
      <w:color w:val="0072BC" w:themeColor="background2"/>
      <w:kern w:val="28"/>
      <w:sz w:val="40"/>
      <w:szCs w:val="20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Times New Roman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Times New Roman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Times New Roman" w:hAnsiTheme="majorHAnsi" w:cs="Arial"/>
      <w:b/>
      <w:iCs/>
      <w:color w:val="00DFED" w:themeColor="accent2"/>
      <w:kern w:val="20"/>
      <w:sz w:val="21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Times New Roman" w:hAnsiTheme="majorHAnsi" w:cs="Arial"/>
      <w:iCs/>
      <w:color w:val="00DFED" w:themeColor="accent2"/>
      <w:kern w:val="20"/>
      <w:sz w:val="21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Times New Roman" w:cs="Arial"/>
      <w:i/>
      <w:color w:val="000000"/>
      <w:kern w:val="18"/>
      <w:sz w:val="18"/>
      <w:szCs w:val="20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0"/>
      <w:szCs w:val="20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0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17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17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17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17"/>
      <w:szCs w:val="16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Times New Roman" w:cs="Arial"/>
      <w:color w:val="070F26" w:themeColor="background1"/>
      <w:kern w:val="20"/>
      <w:szCs w:val="20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Times New Roman" w:cs="Arial"/>
      <w:color w:val="070F26" w:themeColor="background1"/>
      <w:kern w:val="18"/>
      <w:szCs w:val="18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Times New Roman" w:cs="Arial"/>
      <w:color w:val="FFFFFF" w:themeColor="text1"/>
      <w:kern w:val="18"/>
      <w:szCs w:val="20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Times New Roman" w:cs="Arial"/>
      <w:color w:val="FFFFFF" w:themeColor="text1"/>
      <w:kern w:val="18"/>
      <w:szCs w:val="20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Times New Roman" w:cs="Arial"/>
      <w:color w:val="070F26" w:themeColor="background1"/>
      <w:kern w:val="18"/>
      <w:szCs w:val="20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Times New Roman" w:cs="Arial"/>
      <w:color w:val="070F26" w:themeColor="background1"/>
      <w:kern w:val="18"/>
      <w:szCs w:val="20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18"/>
      <w:szCs w:val="18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Times New Roman" w:cs="Arial"/>
      <w:kern w:val="20"/>
      <w:szCs w:val="20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 Bold" w:hAnsi="Arial Bold" w:cs="Arial"/>
      <w:b/>
      <w:color w:val="FFFFFF" w:themeColor="text1"/>
      <w:kern w:val="20"/>
      <w:sz w:val="20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 Bold" w:hAnsi="Arial Bold" w:cs="Arial"/>
      <w:b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 Bold" w:eastAsia="Times New Roman" w:hAnsi="Arial Bold" w:cs="Arial"/>
      <w:b/>
      <w:color w:val="070F26" w:themeColor="background1"/>
      <w:kern w:val="20"/>
      <w:szCs w:val="20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 Bold" w:hAnsi="Arial Bold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0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Times New Roman" w:hAnsi="Arial" w:cs="Arial"/>
      <w:color w:val="070F26" w:themeColor="background1"/>
      <w:kern w:val="20"/>
      <w:sz w:val="20"/>
      <w:szCs w:val="20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Times New Roman" w:hAnsi="Arial" w:cs="Arial"/>
      <w:color w:val="FFFFFF" w:themeColor="text1"/>
      <w:kern w:val="20"/>
      <w:sz w:val="20"/>
      <w:szCs w:val="20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Times New Roman" w:cs="Arial"/>
      <w:color w:val="FFFFFF" w:themeColor="text1"/>
      <w:kern w:val="20"/>
      <w:szCs w:val="20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17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Times New Roman" w:hAnsi="Arial" w:cs="Arial"/>
      <w:color w:val="070F26" w:themeColor="background1"/>
      <w:kern w:val="18"/>
      <w:sz w:val="20"/>
      <w:szCs w:val="18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Georgia" w:eastAsia="MS PGothic" w:hAnsi="Georgia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0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0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Georgia" w:eastAsiaTheme="majorEastAsia" w:hAnsi="Georgia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 Bold" w:hAnsi="Arial Bold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 Bold" w:hAnsi="Arial Bold" w:cs="Tahoma"/>
      <w:b/>
      <w:szCs w:val="20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 Bold" w:eastAsia="Times New Roman" w:hAnsi="Arial Bold" w:cs="Arial"/>
      <w:b/>
      <w:color w:val="FFFFFF"/>
      <w:kern w:val="18"/>
      <w:sz w:val="20"/>
      <w:szCs w:val="18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 Bold" w:hAnsi="Arial Bold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Georgia" w:hAnsi="Georgia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Georgia" w:hAnsi="Georgia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0"/>
      <w:szCs w:val="20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0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0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0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0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0"/>
      <w:szCs w:val="20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Times New Roman" w:cs="Arial"/>
      <w:color w:val="070F26" w:themeColor="background1"/>
      <w:kern w:val="17"/>
      <w:sz w:val="17"/>
      <w:szCs w:val="20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 Bold" w:eastAsia="Times New Roman" w:hAnsi="Arial Bold" w:cs="Tahoma"/>
      <w:b/>
      <w:color w:val="FFFFFF" w:themeColor="text1"/>
      <w:kern w:val="18"/>
      <w:szCs w:val="20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Georgia" w:eastAsiaTheme="majorEastAsia" w:hAnsi="Georgia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Georgia" w:eastAsiaTheme="majorEastAsia" w:hAnsi="Georgia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017832\OneDrive%20-%20NTT%20DATA%20Business%20Solutions%20AG\Documents\6_Templates\Other\NTT%20DATA%20Global%20Word%20Template-v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D110E"/>
    <w:rsid w:val="00133C69"/>
    <w:rsid w:val="00137E8A"/>
    <w:rsid w:val="00186D5D"/>
    <w:rsid w:val="001F238E"/>
    <w:rsid w:val="0022143F"/>
    <w:rsid w:val="00251A04"/>
    <w:rsid w:val="00297C60"/>
    <w:rsid w:val="00315820"/>
    <w:rsid w:val="004A7C6C"/>
    <w:rsid w:val="00557961"/>
    <w:rsid w:val="005616DB"/>
    <w:rsid w:val="0059300A"/>
    <w:rsid w:val="00634F0D"/>
    <w:rsid w:val="006361F8"/>
    <w:rsid w:val="0064559B"/>
    <w:rsid w:val="00797BBC"/>
    <w:rsid w:val="008B52F4"/>
    <w:rsid w:val="009159C4"/>
    <w:rsid w:val="009326CD"/>
    <w:rsid w:val="00944C34"/>
    <w:rsid w:val="009E1025"/>
    <w:rsid w:val="009E1578"/>
    <w:rsid w:val="00B0176D"/>
    <w:rsid w:val="00B867BD"/>
    <w:rsid w:val="00C25536"/>
    <w:rsid w:val="00C7520D"/>
    <w:rsid w:val="00CA3119"/>
    <w:rsid w:val="00D3186C"/>
    <w:rsid w:val="00DF3800"/>
    <w:rsid w:val="00E05A4E"/>
    <w:rsid w:val="00E90F34"/>
    <w:rsid w:val="00EA13CF"/>
    <w:rsid w:val="00EB177B"/>
    <w:rsid w:val="00EF30A0"/>
    <w:rsid w:val="00F87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C:\Users\10017832\OneDrive - NTT DATA Business Solutions AG\Documents\6_Templates\Other\NTT DATA Global Word Template-v02.dotx</Template>
  <TotalTime>22</TotalTime>
  <Pages>21</Pages>
  <Words>2083</Words>
  <Characters>11942</Characters>
  <Application>Microsoft Office Word</Application>
  <DocSecurity>0</DocSecurity>
  <Lines>426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21</cp:revision>
  <dcterms:created xsi:type="dcterms:W3CDTF">2025-12-15T16:01:00Z</dcterms:created>
  <dcterms:modified xsi:type="dcterms:W3CDTF">2025-12-22T10:22:00Z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